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</w:p>
    <w:p>
      <w:pPr>
        <w:ind w:left="0" w:firstLineChars="800" w:firstLine="28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CRUD PROJECT</w:t>
      </w:r>
    </w:p>
    <w:p>
      <w:pPr>
        <w:rPr>
          <w:sz w:val="22"/>
        </w:rPr>
      </w:pPr>
    </w:p>
    <w:p>
      <w:pPr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Objective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To develop a web application that allows users to perform Create,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Read, Update, and Delete operations on user data.</w:t>
      </w:r>
    </w:p>
    <w:p>
      <w:pPr>
        <w:rPr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Technologies Used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- Frontend: HTML, CSS, JavaScript (Optionally React)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- Backend: Node.js with Express.js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- Database: MongoDB (Mongoose)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- Tools: VS Code, Postman</w:t>
      </w:r>
    </w:p>
    <w:p>
      <w:pPr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 xml:space="preserve"> Functionalities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- Add new users (Create)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- List all users (Read)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- Edit user information (Update)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- Remove users (Delete)</w:t>
      </w:r>
    </w:p>
    <w:p>
      <w:pPr>
        <w:rPr>
          <w:sz w:val="22"/>
        </w:rPr>
      </w:pPr>
    </w:p>
    <w:p>
      <w:pPr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 xml:space="preserve"> Implementation Steps</w:t>
      </w:r>
    </w:p>
    <w:p>
      <w:pPr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 xml:space="preserve"> 1. Database Schema (User Model)</w:t>
      </w:r>
    </w:p>
    <w:p>
      <w:pPr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javascript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// models/User.js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const mongoose = require('mongoose');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const UserSchema = new mongoose.Schema({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name: String,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email: String,});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module.exports = mongoose.model('User', UserSchema);</w:t>
      </w:r>
    </w:p>
    <w:p>
      <w:pPr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2. Backend: Express Server &amp; Routes</w:t>
      </w:r>
    </w:p>
    <w:p>
      <w:pPr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javascript</w:t>
      </w:r>
    </w:p>
    <w:p>
      <w:pPr>
        <w:rPr>
          <w:i/>
          <w:iCs/>
          <w:sz w:val="28"/>
          <w:szCs w:val="28"/>
          <w:u w:val="single"/>
        </w:rPr>
      </w:pPr>
      <w:r>
        <w:rPr>
          <w:i/>
          <w:iCs/>
          <w:sz w:val="28"/>
          <w:szCs w:val="28"/>
          <w:u w:val="single"/>
        </w:rPr>
        <w:t>// server.js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const express = require('express');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const mongoose = require('mongoose');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const User = require('./models/User');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const cors = require('cors');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const app = express();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app.use(cors());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app.use(express.json());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mongoose.connect('mongodb://localhost:27017/crudapp');</w:t>
      </w:r>
    </w:p>
    <w:p>
      <w:pPr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// Create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app.post('/users', async (req, res) =&gt; {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const user = new User(req.body);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await user.save();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res.send(user);});</w:t>
      </w:r>
    </w:p>
    <w:p>
      <w:pPr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// Read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app.get('/users', async (req, res) =&gt; {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const users = await User.find();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res.send(users);});</w:t>
      </w:r>
    </w:p>
    <w:p>
      <w:pPr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// Update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app.put('/users/:id', async (req, res) =&gt; {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const user = await User.findByIdAndUpdate(req.params.id, req.body, { new: true });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res.send(user);});</w:t>
      </w:r>
    </w:p>
    <w:p>
      <w:pPr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// Delete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app.delete('/users/:id', async (req, res) =&gt; {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await User.findByIdAndDelete(req.params.id);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res.send({ message: 'User deleted' });});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app.listen(5000, () =&gt; console.log('Server running on port 5000'));</w:t>
      </w:r>
    </w:p>
    <w:p>
      <w:pPr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 xml:space="preserve"> 3. Frontend Example (HTML/JS Fetch Example)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html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&lt;!-- index.html --&gt;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&lt;form id="userForm"&gt;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&lt;input type="text" id="name" placeholder="Name" required&gt;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&lt;input type="email" id="email" placeholder="Email" required&gt;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&lt;button type="submit"&gt;Add User&lt;/button&gt;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&lt;/form&gt;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&lt;ul id="userList"&gt;&lt;/ul&gt;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&lt;script&gt;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async function fetchUsers() {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  const res = await fetch('http://localhost:5000/users');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  const users = await res.json();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  const userList = document.getElementById('userList');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  userList.innerHTML = '';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  users.forEach(user =&gt; {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    const li = document.createElement('li');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    li.textContent = user.name + ' - ' + user.email;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    // Add edit and delete buttons as needed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    userList.appendChild(li);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  });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}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document.getElementById('userForm').addEventListener('submit', async (e) =&gt; {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  e.preventDefault();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  const name = document.getElementById('name').value;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  const email = document.getElementById('email').value;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  await fetch('http://localhost:5000/users', {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    method: 'POST',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    headers: {'Content-Type': 'application/json'},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    body: JSON.stringify({ name, email })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  });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  fetchUsers();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});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fetchUsers();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&lt;/script&gt;</w:t>
      </w:r>
    </w:p>
    <w:p>
      <w:pPr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How It Works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- Create: Fill out the form and submit to add a user.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- Read: The user list is fetched from the backend and displayed.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- Update: Implement edit button in each list item to update info.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- Delete: Add delete button in each list item to remove user.</w:t>
      </w:r>
    </w:p>
    <w:p>
      <w:pPr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Conclusion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This structure gives the complete code and workflow to implement a basic CRUD application managing user records.</w:t>
      </w:r>
    </w:p>
    <w:p>
      <w:pPr>
        <w:jc w:val="center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 xml:space="preserve">THANK YOU </w:t>
      </w:r>
    </w:p>
    <w:p>
      <w:pPr>
        <w:rPr>
          <w:sz w:val="22"/>
        </w:rPr>
      </w:pPr>
    </w:p>
    <w:p>
      <w:pPr>
        <w:rPr>
          <w:b/>
          <w:bCs/>
          <w:sz w:val="36"/>
          <w:szCs w:val="36"/>
        </w:rPr>
      </w:pP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BY:</w:t>
      </w:r>
    </w:p>
    <w:p>
      <w:pPr>
        <w:jc w:val="right"/>
        <w:rPr>
          <w:rFonts w:hint="eastAsia"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S. </w:t>
      </w:r>
      <w:bookmarkStart w:id="0" w:name="_GoBack"/>
      <w:r>
        <w:rPr>
          <w:b/>
          <w:bCs/>
          <w:sz w:val="36"/>
          <w:szCs w:val="36"/>
        </w:rPr>
        <w:t>SEMBARUTHI</w:t>
      </w:r>
      <w:bookmarkEnd w:id="0"/>
      <w:r>
        <w:rPr>
          <w:b/>
          <w:bCs/>
          <w:sz w:val="36"/>
          <w:szCs w:val="36"/>
        </w:rPr>
        <w:t xml:space="preserve"> </w:t>
      </w:r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2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  <w:rPr>
      <w:sz w:val="28"/>
    </w:rPr>
  </w:style>
  <w:style w:type="paragraph" w:customStyle="1" w:styleId="16">
    <w:name w:val="i"/>
    <w:basedOn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22</TotalTime>
  <Application>Honor_Office</Application>
  <Pages>1</Pages>
  <Words>1</Words>
  <Characters>10</Characters>
  <Lines>1</Lines>
  <Paragraphs>0</Paragraphs>
  <CharactersWithSpaces>10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2025-10-13T05:31:47Z</dcterms:modified>
</cp:coreProperties>
</file>